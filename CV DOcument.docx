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23798B"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139825" cy="1066800"/>
            <wp:effectExtent l="0" t="0" r="3175" b="0"/>
            <wp:docPr id="4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98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3272155</wp:posOffset>
                </wp:positionH>
                <wp:positionV relativeFrom="paragraph">
                  <wp:posOffset>4473575</wp:posOffset>
                </wp:positionV>
                <wp:extent cx="2432685" cy="365125"/>
                <wp:effectExtent l="0" t="0" r="0" b="0"/>
                <wp:wrapNone/>
                <wp:docPr id="37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685" cy="365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1B009">
                            <w:pP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7C5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Mona-Sans Black" w:hAnsi="Mona-Sans Black" w:eastAsia="SimSun"/>
                                <w:i w:val="0"/>
                                <w:iCs w:val="0"/>
                                <w:caps w:val="0"/>
                                <w:color w:val="FF7C5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DLD Labs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" o:spid="_x0000_s1026" o:spt="202" type="#_x0000_t202" style="position:absolute;left:0pt;margin-left:257.65pt;margin-top:352.25pt;height:28.75pt;width:191.55pt;z-index:251678720;mso-width-relative:page;mso-height-relative:page;" filled="f" stroked="f" coordsize="21600,21600" o:gfxdata="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ieKQ9twAAAALAQAADwAAAAAAAAABACAAAAAi&#10;AAAAZHJzL2Rvd25yZXYueG1sUEsBAhQAFAAAAAgAh07iQE/dNDI/AgAAZwQAAA4AAAAAAAAAAQAg&#10;AAAAK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C11B009">
                      <w:pP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FF7C5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default" w:ascii="Mona-Sans Black" w:hAnsi="Mona-Sans Black" w:eastAsia="SimSun"/>
                          <w:i w:val="0"/>
                          <w:iCs w:val="0"/>
                          <w:caps w:val="0"/>
                          <w:color w:val="FF7C5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DLD Labs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3272155</wp:posOffset>
                </wp:positionH>
                <wp:positionV relativeFrom="paragraph">
                  <wp:posOffset>3449955</wp:posOffset>
                </wp:positionV>
                <wp:extent cx="2432685" cy="334645"/>
                <wp:effectExtent l="0" t="0" r="0" b="0"/>
                <wp:wrapNone/>
                <wp:docPr id="36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685" cy="334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A4570">
                            <w:pP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7C5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Mona-Sans Black" w:hAnsi="Mona-Sans Black" w:eastAsia="SimSun"/>
                                <w:i w:val="0"/>
                                <w:iCs w:val="0"/>
                                <w:caps w:val="0"/>
                                <w:color w:val="FF7C5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Airline Management System 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" o:spid="_x0000_s1026" o:spt="202" type="#_x0000_t202" style="position:absolute;left:0pt;margin-left:257.65pt;margin-top:271.65pt;height:26.35pt;width:191.55pt;z-index:251676672;mso-width-relative:page;mso-height-relative:page;" filled="f" stroked="f" coordsize="21600,21600" o:gfxdata="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qUxgh2wAAAAsBAAAPAAAAAAAAAAEAIAAAACIA&#10;AABkcnMvZG93bnJldi54bWxQSwECFAAUAAAACACHTuJAw43bCD8CAABnBAAADgAAAAAAAAABACAA&#10;AAAq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0BA4570">
                      <w:pP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FF7C5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default" w:ascii="Mona-Sans Black" w:hAnsi="Mona-Sans Black" w:eastAsia="SimSun"/>
                          <w:i w:val="0"/>
                          <w:iCs w:val="0"/>
                          <w:caps w:val="0"/>
                          <w:color w:val="FF7C5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Airline Management System |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-909320</wp:posOffset>
                </wp:positionH>
                <wp:positionV relativeFrom="paragraph">
                  <wp:posOffset>7432675</wp:posOffset>
                </wp:positionV>
                <wp:extent cx="3304540" cy="956945"/>
                <wp:effectExtent l="0" t="0" r="10160" b="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4540" cy="956945"/>
                          <a:chOff x="9070" y="12149"/>
                          <a:chExt cx="5204" cy="1507"/>
                        </a:xfrm>
                      </wpg:grpSpPr>
                      <wps:wsp>
                        <wps:cNvPr id="22" name="文本框 16"/>
                        <wps:cNvSpPr txBox="1"/>
                        <wps:spPr>
                          <a:xfrm>
                            <a:off x="9291" y="12149"/>
                            <a:ext cx="4121" cy="7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58232F">
                              <w:pPr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FF7C5E"/>
                                  <w:spacing w:val="0"/>
                                  <w:sz w:val="28"/>
                                  <w:szCs w:val="28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FF7C5E"/>
                                  <w:spacing w:val="0"/>
                                  <w:sz w:val="28"/>
                                  <w:szCs w:val="28"/>
                                  <w:shd w:val="clear" w:fill="FFFFFF"/>
                                  <w:lang w:val="en-US" w:eastAsia="zh-CN"/>
                                </w:rPr>
                                <w:t>Skill 02</w:t>
                              </w:r>
                              <w:r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FF7C5E"/>
                                  <w:spacing w:val="0"/>
                                  <w:sz w:val="28"/>
                                  <w:szCs w:val="28"/>
                                  <w:shd w:val="clear" w:fill="FFFFFF"/>
                                  <w:lang w:val="en-US" w:eastAsia="zh-CN"/>
                                </w:rPr>
                                <w:t xml:space="preserve">:(Programming)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23" name="组合 19"/>
                        <wpg:cNvGrpSpPr/>
                        <wpg:grpSpPr>
                          <a:xfrm>
                            <a:off x="9070" y="12859"/>
                            <a:ext cx="5204" cy="797"/>
                            <a:chOff x="9070" y="12922"/>
                            <a:chExt cx="5204" cy="797"/>
                          </a:xfrm>
                        </wpg:grpSpPr>
                        <wps:wsp>
                          <wps:cNvPr id="24" name="圆角矩形 17"/>
                          <wps:cNvSpPr/>
                          <wps:spPr>
                            <a:xfrm>
                              <a:off x="9431" y="12922"/>
                              <a:ext cx="4843" cy="3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7C5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5" name="圆角矩形 18"/>
                          <wps:cNvSpPr/>
                          <wps:spPr>
                            <a:xfrm>
                              <a:off x="9070" y="12923"/>
                              <a:ext cx="4222" cy="321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5A80F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6" name="文本框 15"/>
                          <wps:cNvSpPr txBox="1"/>
                          <wps:spPr>
                            <a:xfrm>
                              <a:off x="9406" y="13230"/>
                              <a:ext cx="4830" cy="4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5FD4F7">
                                <w:pPr>
                                  <w:rPr>
                                    <w:rFonts w:hint="default" w:ascii="Manrope Medium" w:hAnsi="Manrope Medium" w:eastAsia="SimSun" w:cs="Manrope Medium"/>
                                    <w:b/>
                                    <w:bCs/>
                                    <w:i w:val="0"/>
                                    <w:iCs w:val="0"/>
                                    <w:caps w:val="0"/>
                                    <w:color w:val="404040" w:themeColor="text1" w:themeTint="BF"/>
                                    <w:spacing w:val="0"/>
                                    <w:sz w:val="20"/>
                                    <w:szCs w:val="20"/>
                                    <w:shd w:val="clear" w:fill="FFFFF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Manrope Medium" w:hAnsi="Manrope Medium" w:eastAsia="SimSun" w:cs="Manrope Medium"/>
                                    <w:b/>
                                    <w:bCs/>
                                    <w:i w:val="0"/>
                                    <w:iCs w:val="0"/>
                                    <w:caps w:val="0"/>
                                    <w:color w:val="404040" w:themeColor="text1" w:themeTint="BF"/>
                                    <w:spacing w:val="0"/>
                                    <w:sz w:val="20"/>
                                    <w:szCs w:val="20"/>
                                    <w:shd w:val="clear" w:fill="FFFFF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C,C++,C#(.NET),SQL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1" o:spid="_x0000_s1026" o:spt="203" style="position:absolute;left:0pt;margin-left:-71.6pt;margin-top:585.25pt;height:75.35pt;width:260.2pt;z-index:251672576;mso-width-relative:page;mso-height-relative:page;" coordorigin="9070,12149" coordsize="5204,1507" o:gfxdata="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">
                <o:lock v:ext="edit" aspectratio="f"/>
                <v:shape id="文本框 16" o:spid="_x0000_s1026" o:spt="202" type="#_x0000_t202" style="position:absolute;left:9291;top:12149;height:747;width:4121;" filled="f" stroked="f" coordsize="21600,21600" o:gfxdata="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WuNG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5758232F">
                        <w:pPr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FF7C5E"/>
                            <w:spacing w:val="0"/>
                            <w:sz w:val="28"/>
                            <w:szCs w:val="28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FF7C5E"/>
                            <w:spacing w:val="0"/>
                            <w:sz w:val="28"/>
                            <w:szCs w:val="28"/>
                            <w:shd w:val="clear" w:fill="FFFFFF"/>
                            <w:lang w:val="en-US" w:eastAsia="zh-CN"/>
                          </w:rPr>
                          <w:t>Skill 02</w:t>
                        </w:r>
                        <w:r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FF7C5E"/>
                            <w:spacing w:val="0"/>
                            <w:sz w:val="28"/>
                            <w:szCs w:val="28"/>
                            <w:shd w:val="clear" w:fill="FFFFFF"/>
                            <w:lang w:val="en-US" w:eastAsia="zh-CN"/>
                          </w:rPr>
                          <w:t xml:space="preserve">:(Programming) </w:t>
                        </w:r>
                      </w:p>
                    </w:txbxContent>
                  </v:textbox>
                </v:shape>
                <v:group id="组合 19" o:spid="_x0000_s1026" o:spt="203" style="position:absolute;left:9070;top:12859;height:797;width:5204;" coordorigin="9070,12922" coordsize="5204,797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    <o:lock v:ext="edit" aspectratio="f"/>
                  <v:roundrect id="圆角矩形 17" o:spid="_x0000_s1026" o:spt="2" style="position:absolute;left:9431;top:12922;height:300;width:4843;v-text-anchor:middle;" fillcolor="#FF7C5E" filled="t" stroked="f" coordsize="21600,21600" arcsize="0.5" o:gfxdata="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/Qwt6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roundrect id="圆角矩形 18" o:spid="_x0000_s1026" o:spt="2" style="position:absolute;left:9070;top:12923;height:321;width:4222;v-text-anchor:middle;" fillcolor="#5A80F8" filled="t" stroked="f" coordsize="21600,21600" arcsize="0.5" o:gfxdata="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r3LnG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shape id="文本框 15" o:spid="_x0000_s1026" o:spt="202" type="#_x0000_t202" style="position:absolute;left:9406;top:13230;height:489;width:4830;" filled="f" stroked="f" coordsize="21600,21600" o:gfxdata="UEsDBAoAAAAAAIdO4kAAAAAAAAAAAAAAAAAEAAAAZHJzL1BLAwQUAAAACACHTuJA5e2+0r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ngE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7b7S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 w14:paraId="1F5FD4F7">
                          <w:pPr>
                            <w:rPr>
                              <w:rFonts w:hint="default" w:ascii="Manrope Medium" w:hAnsi="Manrope Medium" w:eastAsia="SimSun" w:cs="Manrope Medium"/>
                              <w:b/>
                              <w:bCs/>
                              <w:i w:val="0"/>
                              <w:iCs w:val="0"/>
                              <w:caps w:val="0"/>
                              <w:color w:val="404040" w:themeColor="text1" w:themeTint="BF"/>
                              <w:spacing w:val="0"/>
                              <w:sz w:val="20"/>
                              <w:szCs w:val="20"/>
                              <w:shd w:val="clear" w:fill="FFFFF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Manrope Medium" w:hAnsi="Manrope Medium" w:eastAsia="SimSun" w:cs="Manrope Medium"/>
                              <w:b/>
                              <w:bCs/>
                              <w:i w:val="0"/>
                              <w:iCs w:val="0"/>
                              <w:caps w:val="0"/>
                              <w:color w:val="404040" w:themeColor="text1" w:themeTint="BF"/>
                              <w:spacing w:val="0"/>
                              <w:sz w:val="20"/>
                              <w:szCs w:val="20"/>
                              <w:shd w:val="clear" w:fill="FFFFF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C,C++,C#(.NET),SQL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3513455</wp:posOffset>
                </wp:positionH>
                <wp:positionV relativeFrom="paragraph">
                  <wp:posOffset>6090285</wp:posOffset>
                </wp:positionV>
                <wp:extent cx="2517140" cy="474345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140" cy="47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F2905C">
                            <w:pP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Educational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9" o:spid="_x0000_s1026" o:spt="202" type="#_x0000_t202" style="position:absolute;left:0pt;margin-left:276.65pt;margin-top:479.55pt;height:37.35pt;width:198.2pt;z-index:251680768;mso-width-relative:page;mso-height-relative:page;" filled="f" stroked="f" coordsize="21600,21600" o:gfxdata="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oXktud0AAAAMAQAADwAAAAAAAAABACAAAAAi&#10;AAAAZHJzL2Rvd25yZXYueG1sUEsBAhQAFAAAAAgAh07iQKG75j4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8F2905C">
                      <w:pP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Educational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-818515</wp:posOffset>
                </wp:positionH>
                <wp:positionV relativeFrom="paragraph">
                  <wp:posOffset>2295525</wp:posOffset>
                </wp:positionV>
                <wp:extent cx="3158490" cy="1292225"/>
                <wp:effectExtent l="0" t="0" r="0" b="0"/>
                <wp:wrapNone/>
                <wp:docPr id="56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8490" cy="1292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4378B">
                            <w:pPr>
                              <w:spacing w:line="360" w:lineRule="auto"/>
                              <w:jc w:val="left"/>
                              <w:rPr>
                                <w:rFonts w:hint="default" w:ascii="Manrope Medium" w:hAnsi="Manrope Medium" w:eastAsia="SimSun" w:cs="Manrope Medium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Medium" w:hAnsi="Manrope Medium" w:eastAsia="SimSun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I'm Zainab Bibi, a Computer Science student at UET Lahore. I’m passionate about coding, problem-solving, and learning new technologies to become a skilled programmer.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-64.45pt;margin-top:180.75pt;height:101.75pt;width:248.7pt;z-index:251664384;mso-width-relative:page;mso-height-relative:page;" filled="f" stroked="f" coordsize="21600,21600" o:gfxdata="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b7bq13QAAAAwBAAAPAAAAAAAAAAEAIAAA&#10;ACIAAABkcnMvZG93bnJldi54bWxQSwECFAAUAAAACACHTuJAepNzlUACAABpBAAADgAAAAAAAAAB&#10;ACAAAAAs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884378B">
                      <w:pPr>
                        <w:spacing w:line="360" w:lineRule="auto"/>
                        <w:jc w:val="left"/>
                        <w:rPr>
                          <w:rFonts w:hint="default" w:ascii="Manrope Medium" w:hAnsi="Manrope Medium" w:eastAsia="SimSun" w:cs="Manrope Medium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Medium" w:hAnsi="Manrope Medium" w:eastAsia="SimSun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I'm Zainab Bibi, a Computer Science student at UET Lahore. I’m passionate about coding, problem-solving, and learning new technologies to become a skilled programmer.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8215630</wp:posOffset>
                </wp:positionV>
                <wp:extent cx="3174365" cy="1069975"/>
                <wp:effectExtent l="0" t="0" r="0" b="0"/>
                <wp:wrapNone/>
                <wp:docPr id="44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8B7D9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8" w:lineRule="auto"/>
                              <w:textAlignment w:val="auto"/>
                              <w:rPr>
                                <w:rFonts w:hint="default" w:ascii="Manrope Medium" w:hAnsi="Manrope Medium" w:eastAsia="SimSun" w:cs="Manrope Medium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Medium" w:hAnsi="Manrope Medium" w:eastAsia="SimSun" w:cs="Manrope Medium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Vital College,Wazirabad</w:t>
                            </w:r>
                          </w:p>
                          <w:p w14:paraId="44B41CA3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8" w:lineRule="auto"/>
                              <w:textAlignment w:val="auto"/>
                              <w:rPr>
                                <w:rFonts w:hint="default" w:ascii="Manrope Medium" w:hAnsi="Manrope Medium" w:eastAsia="SimSun" w:cs="Manrope Medium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Medium" w:hAnsi="Manrope Medium" w:eastAsia="SimSun" w:cs="Manrope Medium"/>
                                <w:b/>
                                <w:bCs/>
                                <w:i w:val="0"/>
                                <w:iC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(C</w:t>
                            </w:r>
                            <w:r>
                              <w:rPr>
                                <w:rFonts w:hint="default" w:ascii="Manrope Medium" w:hAnsi="Manrope Medium" w:eastAsia="SimSun" w:cs="Manrope Medium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ompleted 2024)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238.5pt;margin-top:646.9pt;height:84.25pt;width:249.95pt;z-index:251684864;mso-width-relative:page;mso-height-relative:page;" filled="f" stroked="f" coordsize="21600,21600" o:gfxdata="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2BnM53QAAAA0BAAAPAAAAAAAAAAEAIAAA&#10;ACIAAABkcnMvZG93bnJldi54bWxQSwECFAAUAAAACACHTuJAbo68qUACAABpBAAADgAAAAAAAAAB&#10;ACAAAAAs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7CA8B7D9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8" w:lineRule="auto"/>
                        <w:textAlignment w:val="auto"/>
                        <w:rPr>
                          <w:rFonts w:hint="default" w:ascii="Manrope Medium" w:hAnsi="Manrope Medium" w:eastAsia="SimSun" w:cs="Manrope Medium"/>
                          <w:b/>
                          <w:bCs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Medium" w:hAnsi="Manrope Medium" w:eastAsia="SimSun" w:cs="Manrope Medium"/>
                          <w:b/>
                          <w:bCs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Vital College,Wazirabad</w:t>
                      </w:r>
                    </w:p>
                    <w:p w14:paraId="44B41CA3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8" w:lineRule="auto"/>
                        <w:textAlignment w:val="auto"/>
                        <w:rPr>
                          <w:rFonts w:hint="default" w:ascii="Manrope Medium" w:hAnsi="Manrope Medium" w:eastAsia="SimSun" w:cs="Manrope Medium"/>
                          <w:b/>
                          <w:bCs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Medium" w:hAnsi="Manrope Medium" w:eastAsia="SimSun" w:cs="Manrope Medium"/>
                          <w:b/>
                          <w:bCs/>
                          <w:i w:val="0"/>
                          <w:iC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(C</w:t>
                      </w:r>
                      <w:r>
                        <w:rPr>
                          <w:rFonts w:hint="default" w:ascii="Manrope Medium" w:hAnsi="Manrope Medium" w:eastAsia="SimSun" w:cs="Manrope Medium"/>
                          <w:b/>
                          <w:bCs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ompleted 2024)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3272790</wp:posOffset>
                </wp:positionH>
                <wp:positionV relativeFrom="paragraph">
                  <wp:posOffset>7887335</wp:posOffset>
                </wp:positionV>
                <wp:extent cx="2432685" cy="312420"/>
                <wp:effectExtent l="0" t="0" r="0" b="0"/>
                <wp:wrapNone/>
                <wp:docPr id="45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68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1F790">
                            <w:pP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7C5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7C5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Intermediate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" o:spid="_x0000_s1026" o:spt="202" type="#_x0000_t202" style="position:absolute;left:0pt;margin-left:257.7pt;margin-top:621.05pt;height:24.6pt;width:191.55pt;z-index:251683840;mso-width-relative:page;mso-height-relative:page;" filled="f" stroked="f" coordsize="21600,21600" o:gfxdata="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DkCnZt0AAAANAQAADwAAAAAAAAABACAAAAAi&#10;AAAAZHJzL2Rvd25yZXYueG1sUEsBAhQAFAAAAAgAh07iQBWX9ZY+AgAAZw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0D1F790">
                      <w:pP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FF7C5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FF7C5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Intermediate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7168515</wp:posOffset>
                </wp:positionV>
                <wp:extent cx="3174365" cy="581025"/>
                <wp:effectExtent l="0" t="0" r="0" b="0"/>
                <wp:wrapNone/>
                <wp:docPr id="41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581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C50FC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8" w:lineRule="auto"/>
                              <w:textAlignment w:val="auto"/>
                              <w:rPr>
                                <w:rFonts w:hint="default" w:ascii="Manrope Medium" w:hAnsi="Manrope Medium" w:eastAsia="SimSun" w:cs="Manrope Medium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Medium" w:hAnsi="Manrope Medium" w:eastAsia="SimSun" w:cs="Manrope Medium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University of Engineering and Technology,</w:t>
                            </w:r>
                          </w:p>
                          <w:p w14:paraId="7A34DDDC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8" w:lineRule="auto"/>
                              <w:textAlignment w:val="auto"/>
                              <w:rPr>
                                <w:rFonts w:hint="default" w:ascii="Manrope Medium" w:hAnsi="Manrope Medium" w:eastAsia="SimSun" w:cs="Manrope Medium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Medium" w:hAnsi="Manrope Medium" w:eastAsia="SimSun" w:cs="Manrope Medium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Lahore,(ongoing)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238.5pt;margin-top:564.45pt;height:45.75pt;width:249.95pt;z-index:251682816;mso-width-relative:page;mso-height-relative:page;" filled="f" stroked="f" coordsize="21600,21600" o:gfxdata="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2VxS3dAAAADQEAAA8AAAAAAAAAAQAgAAAA&#10;IgAAAGRycy9kb3ducmV2LnhtbFBLAQIUABQAAAAIAIdO4kBQVNdhPwIAAGgEAAAOAAAAAAAAAAEA&#10;IAAAACw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52C50FC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8" w:lineRule="auto"/>
                        <w:textAlignment w:val="auto"/>
                        <w:rPr>
                          <w:rFonts w:hint="default" w:ascii="Manrope Medium" w:hAnsi="Manrope Medium" w:eastAsia="SimSun" w:cs="Manrope Medium"/>
                          <w:b/>
                          <w:bCs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Medium" w:hAnsi="Manrope Medium" w:eastAsia="SimSun" w:cs="Manrope Medium"/>
                          <w:b/>
                          <w:bCs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University of Engineering and Technology,</w:t>
                      </w:r>
                    </w:p>
                    <w:p w14:paraId="7A34DDDC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8" w:lineRule="auto"/>
                        <w:textAlignment w:val="auto"/>
                        <w:rPr>
                          <w:rFonts w:hint="default" w:ascii="Manrope Medium" w:hAnsi="Manrope Medium" w:eastAsia="SimSun" w:cs="Manrope Medium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Medium" w:hAnsi="Manrope Medium" w:eastAsia="SimSun" w:cs="Manrope Medium"/>
                          <w:b/>
                          <w:bCs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Lahore,(ongoing)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3272790</wp:posOffset>
                </wp:positionH>
                <wp:positionV relativeFrom="paragraph">
                  <wp:posOffset>6840220</wp:posOffset>
                </wp:positionV>
                <wp:extent cx="2432685" cy="312420"/>
                <wp:effectExtent l="0" t="0" r="0" b="0"/>
                <wp:wrapNone/>
                <wp:docPr id="40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68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29F349">
                            <w:pP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7C5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7C5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BS Cmputer Science</w:t>
                            </w:r>
                          </w:p>
                          <w:p w14:paraId="58FEA311">
                            <w:pP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7C5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7C5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(</w:t>
                            </w:r>
                          </w:p>
                          <w:p w14:paraId="08996BFA">
                            <w:pP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7C5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" o:spid="_x0000_s1026" o:spt="202" type="#_x0000_t202" style="position:absolute;left:0pt;margin-left:257.7pt;margin-top:538.6pt;height:24.6pt;width:191.55pt;z-index:251681792;mso-width-relative:page;mso-height-relative:page;" filled="f" stroked="f" coordsize="21600,21600" o:gfxdata="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o/+fad0AAAANAQAADwAAAAAAAAABACAAAAAi&#10;AAAAZHJzL2Rvd25yZXYueG1sUEsBAhQAFAAAAAgAh07iQKmFp0c+AgAAZw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329F349">
                      <w:pP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FF7C5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FF7C5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BS Cmputer Science</w:t>
                      </w:r>
                    </w:p>
                    <w:p w14:paraId="58FEA311">
                      <w:pP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FF7C5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FF7C5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(</w:t>
                      </w:r>
                    </w:p>
                    <w:p w14:paraId="08996BFA">
                      <w:pP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FF7C5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4854575</wp:posOffset>
                </wp:positionV>
                <wp:extent cx="3174365" cy="581025"/>
                <wp:effectExtent l="0" t="0" r="0" b="0"/>
                <wp:wrapNone/>
                <wp:docPr id="38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581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1A98D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8" w:lineRule="auto"/>
                              <w:textAlignment w:val="auto"/>
                              <w:rPr>
                                <w:rFonts w:hint="default" w:ascii="Manrope Medium" w:hAnsi="Manrope Medium" w:eastAsia="SimSun" w:cs="Manrope Medium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Medium" w:hAnsi="Manrope Medium" w:eastAsia="SimSun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Implemented logic circuits using gates.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238.5pt;margin-top:382.25pt;height:45.75pt;width:249.95pt;z-index:251679744;mso-width-relative:page;mso-height-relative:page;" filled="f" stroked="f" coordsize="21600,21600" o:gfxdata="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IP8FV7dAAAACwEAAA8AAAAAAAAAAQAgAAAA&#10;IgAAAGRycy9kb3ducmV2LnhtbFBLAQIUABQAAAAIAIdO4kCAUIVRPwIAAGgEAAAOAAAAAAAAAAEA&#10;IAAAACw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9E1A98D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8" w:lineRule="auto"/>
                        <w:textAlignment w:val="auto"/>
                        <w:rPr>
                          <w:rFonts w:hint="default" w:ascii="Manrope Medium" w:hAnsi="Manrope Medium" w:eastAsia="SimSun" w:cs="Manrope Medium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Medium" w:hAnsi="Manrope Medium" w:eastAsia="SimSun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Implemented logic circuits using gates.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3820160</wp:posOffset>
                </wp:positionV>
                <wp:extent cx="3174365" cy="384810"/>
                <wp:effectExtent l="0" t="0" r="0" b="0"/>
                <wp:wrapNone/>
                <wp:docPr id="3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384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59A1A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8" w:lineRule="auto"/>
                              <w:textAlignment w:val="auto"/>
                              <w:rPr>
                                <w:rFonts w:hint="default" w:ascii="Manrope Medium" w:hAnsi="Manrope Medium" w:eastAsia="SimSun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Medium" w:hAnsi="Manrope Medium" w:eastAsia="SimSun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Made an airline booking system in C++.</w:t>
                            </w:r>
                          </w:p>
                          <w:p w14:paraId="17CE72E6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8" w:lineRule="auto"/>
                              <w:textAlignment w:val="auto"/>
                              <w:rPr>
                                <w:rFonts w:hint="default" w:ascii="Manrope Medium" w:hAnsi="Manrope Medium" w:eastAsia="SimSun" w:cs="Manrope Medium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238.5pt;margin-top:300.8pt;height:30.3pt;width:249.95pt;z-index:251677696;mso-width-relative:page;mso-height-relative:page;" filled="f" stroked="f" coordsize="21600,21600" o:gfxdata="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sE+eAdwAAAALAQAADwAAAAAAAAABACAAAAAi&#10;AAAAZHJzL2Rvd25yZXYueG1sUEsBAhQAFAAAAAgAh07iQOnm5t8/AgAAaAQAAA4AAAAAAAAAAQAg&#10;AAAAK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F859A1A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8" w:lineRule="auto"/>
                        <w:textAlignment w:val="auto"/>
                        <w:rPr>
                          <w:rFonts w:hint="default" w:ascii="Manrope Medium" w:hAnsi="Manrope Medium" w:eastAsia="SimSun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Medium" w:hAnsi="Manrope Medium" w:eastAsia="SimSun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Made an airline booking system in C++.</w:t>
                      </w:r>
                    </w:p>
                    <w:p w14:paraId="17CE72E6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8" w:lineRule="auto"/>
                        <w:textAlignment w:val="auto"/>
                        <w:rPr>
                          <w:rFonts w:hint="default" w:ascii="Manrope Medium" w:hAnsi="Manrope Medium" w:eastAsia="SimSun" w:cs="Manrope Medium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2799715</wp:posOffset>
                </wp:positionV>
                <wp:extent cx="3027045" cy="591185"/>
                <wp:effectExtent l="0" t="0" r="0" b="0"/>
                <wp:wrapNone/>
                <wp:docPr id="43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045" cy="591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BBF99">
                            <w:pPr>
                              <w:rPr>
                                <w:rFonts w:hint="default" w:ascii="Manrope Medium" w:hAnsi="Manrope Medium" w:eastAsia="SimSun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Medium" w:hAnsi="Manrope Medium" w:eastAsia="SimSun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Built a C# and Oracle app for event handling.</w:t>
                            </w:r>
                          </w:p>
                          <w:p w14:paraId="4353888B">
                            <w:pPr>
                              <w:rPr>
                                <w:rFonts w:hint="default" w:ascii="Manrope Medium" w:hAnsi="Manrope Medium" w:eastAsia="SimSun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238.5pt;margin-top:220.45pt;height:46.55pt;width:238.35pt;z-index:251675648;mso-width-relative:page;mso-height-relative:page;" filled="f" stroked="f" coordsize="21600,21600" o:gfxdata="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bm+Mo9wAAAALAQAADwAAAAAAAAABACAAAAAi&#10;AAAAZHJzL2Rvd25yZXYueG1sUEsBAhQAFAAAAAgAh07iQKcSznI/AgAAaAQAAA4AAAAAAAAAAQAg&#10;AAAAK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F8BBF99">
                      <w:pPr>
                        <w:rPr>
                          <w:rFonts w:hint="default" w:ascii="Manrope Medium" w:hAnsi="Manrope Medium" w:eastAsia="SimSun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Medium" w:hAnsi="Manrope Medium" w:eastAsia="SimSun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Built a C# and Oracle app for event handling.</w:t>
                      </w:r>
                    </w:p>
                    <w:p w14:paraId="4353888B">
                      <w:pPr>
                        <w:rPr>
                          <w:rFonts w:hint="default" w:ascii="Manrope Medium" w:hAnsi="Manrope Medium" w:eastAsia="SimSun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3272155</wp:posOffset>
                </wp:positionH>
                <wp:positionV relativeFrom="paragraph">
                  <wp:posOffset>2471420</wp:posOffset>
                </wp:positionV>
                <wp:extent cx="2432685" cy="312420"/>
                <wp:effectExtent l="0" t="0" r="0" b="0"/>
                <wp:wrapNone/>
                <wp:docPr id="42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68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33BD2">
                            <w:pP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7C5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Mona-Sans Black" w:hAnsi="Mona-Sans Black" w:eastAsia="SimSun"/>
                                <w:i w:val="0"/>
                                <w:iCs w:val="0"/>
                                <w:caps w:val="0"/>
                                <w:color w:val="FF7C5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Event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" o:spid="_x0000_s1026" o:spt="202" type="#_x0000_t202" style="position:absolute;left:0pt;margin-left:257.65pt;margin-top:194.6pt;height:24.6pt;width:191.55pt;z-index:251674624;mso-width-relative:page;mso-height-relative:page;" filled="f" stroked="f" coordsize="21600,21600" o:gfxdata="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PQXbh9wAAAALAQAADwAAAAAAAAABACAAAAAi&#10;AAAAZHJzL2Rvd25yZXYueG1sUEsBAhQAFAAAAAgAh07iQLEkeTI/AgAAZwQAAA4AAAAAAAAAAQAg&#10;AAAAK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D433BD2">
                      <w:pP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FF7C5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default" w:ascii="Mona-Sans Black" w:hAnsi="Mona-Sans Black" w:eastAsia="SimSun"/>
                          <w:i w:val="0"/>
                          <w:iCs w:val="0"/>
                          <w:caps w:val="0"/>
                          <w:color w:val="FF7C5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Event Management System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3413760</wp:posOffset>
                </wp:positionH>
                <wp:positionV relativeFrom="paragraph">
                  <wp:posOffset>1763395</wp:posOffset>
                </wp:positionV>
                <wp:extent cx="2616835" cy="47434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835" cy="47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7BDC1">
                            <w:pP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268.8pt;margin-top:138.85pt;height:37.35pt;width:206.05pt;z-index:251673600;mso-width-relative:page;mso-height-relative:page;" filled="f" stroked="f" coordsize="21600,21600" o:gfxdata="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uK/Nbd0AAAALAQAADwAAAAAAAAABACAAAAAi&#10;AAAAZHJzL2Rvd25yZXYueG1sUEsBAhQAFAAAAAgAh07iQI3t73Q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777BDC1">
                      <w:pP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-858520</wp:posOffset>
                </wp:positionH>
                <wp:positionV relativeFrom="paragraph">
                  <wp:posOffset>6620510</wp:posOffset>
                </wp:positionV>
                <wp:extent cx="3164205" cy="956945"/>
                <wp:effectExtent l="0" t="0" r="17145" b="0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4205" cy="956945"/>
                          <a:chOff x="9291" y="12149"/>
                          <a:chExt cx="4983" cy="1507"/>
                        </a:xfrm>
                      </wpg:grpSpPr>
                      <wps:wsp>
                        <wps:cNvPr id="16" name="文本框 16"/>
                        <wps:cNvSpPr txBox="1"/>
                        <wps:spPr>
                          <a:xfrm>
                            <a:off x="9291" y="12149"/>
                            <a:ext cx="4121" cy="7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C1C5A0">
                              <w:pPr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FF7C5E"/>
                                  <w:spacing w:val="0"/>
                                  <w:sz w:val="28"/>
                                  <w:szCs w:val="28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FF7C5E"/>
                                  <w:spacing w:val="0"/>
                                  <w:sz w:val="28"/>
                                  <w:szCs w:val="28"/>
                                  <w:shd w:val="clear" w:fill="FFFFFF"/>
                                  <w:lang w:val="en-US" w:eastAsia="zh-CN"/>
                                </w:rPr>
                                <w:t>Skill 01</w:t>
                              </w:r>
                              <w:r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FF7C5E"/>
                                  <w:spacing w:val="0"/>
                                  <w:sz w:val="28"/>
                                  <w:szCs w:val="28"/>
                                  <w:shd w:val="clear" w:fill="FFFFFF"/>
                                  <w:lang w:val="en-US" w:eastAsia="zh-CN"/>
                                </w:rPr>
                                <w:t>: (Basics)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19" name="组合 19"/>
                        <wpg:cNvGrpSpPr/>
                        <wpg:grpSpPr>
                          <a:xfrm>
                            <a:off x="9406" y="12846"/>
                            <a:ext cx="4868" cy="810"/>
                            <a:chOff x="9406" y="12909"/>
                            <a:chExt cx="4868" cy="810"/>
                          </a:xfrm>
                        </wpg:grpSpPr>
                        <wps:wsp>
                          <wps:cNvPr id="17" name="圆角矩形 17"/>
                          <wps:cNvSpPr/>
                          <wps:spPr>
                            <a:xfrm>
                              <a:off x="9431" y="12922"/>
                              <a:ext cx="4843" cy="3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7C5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8" name="圆角矩形 18"/>
                          <wps:cNvSpPr/>
                          <wps:spPr>
                            <a:xfrm>
                              <a:off x="9430" y="12909"/>
                              <a:ext cx="4294" cy="32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5A80F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4" name="文本框 15"/>
                          <wps:cNvSpPr txBox="1"/>
                          <wps:spPr>
                            <a:xfrm>
                              <a:off x="9406" y="13230"/>
                              <a:ext cx="4830" cy="4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83DB99">
                                <w:pPr>
                                  <w:rPr>
                                    <w:rFonts w:hint="default" w:ascii="Manrope Medium" w:hAnsi="Manrope Medium" w:eastAsia="SimSun" w:cs="Manrope Medium"/>
                                    <w:b/>
                                    <w:bCs/>
                                    <w:i w:val="0"/>
                                    <w:iCs w:val="0"/>
                                    <w:caps w:val="0"/>
                                    <w:color w:val="404040" w:themeColor="text1" w:themeTint="BF"/>
                                    <w:spacing w:val="0"/>
                                    <w:sz w:val="20"/>
                                    <w:szCs w:val="20"/>
                                    <w:shd w:val="clear" w:fill="FFFFF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Manrope Medium" w:hAnsi="Manrope Medium" w:eastAsia="SimSun" w:cs="Manrope Medium"/>
                                    <w:b/>
                                    <w:bCs/>
                                    <w:i w:val="0"/>
                                    <w:iCs w:val="0"/>
                                    <w:caps w:val="0"/>
                                    <w:color w:val="404040" w:themeColor="text1" w:themeTint="BF"/>
                                    <w:spacing w:val="0"/>
                                    <w:sz w:val="20"/>
                                    <w:szCs w:val="20"/>
                                    <w:shd w:val="clear" w:fill="FFFFF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MS Office ,English Language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67.6pt;margin-top:521.3pt;height:75.35pt;width:249.15pt;z-index:251671552;mso-width-relative:page;mso-height-relative:page;" coordorigin="9291,12149" coordsize="4983,1507" o:gfxdata="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">
                <o:lock v:ext="edit" aspectratio="f"/>
                <v:shape id="文本框 16" o:spid="_x0000_s1026" o:spt="202" type="#_x0000_t202" style="position:absolute;left:9291;top:12149;height:747;width:4121;" filled="f" stroked="f" coordsize="21600,21600" o:gfxdata="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4F0b7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14C1C5A0">
                        <w:pPr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FF7C5E"/>
                            <w:spacing w:val="0"/>
                            <w:sz w:val="28"/>
                            <w:szCs w:val="28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FF7C5E"/>
                            <w:spacing w:val="0"/>
                            <w:sz w:val="28"/>
                            <w:szCs w:val="28"/>
                            <w:shd w:val="clear" w:fill="FFFFFF"/>
                            <w:lang w:val="en-US" w:eastAsia="zh-CN"/>
                          </w:rPr>
                          <w:t>Skill 01</w:t>
                        </w:r>
                        <w:r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FF7C5E"/>
                            <w:spacing w:val="0"/>
                            <w:sz w:val="28"/>
                            <w:szCs w:val="28"/>
                            <w:shd w:val="clear" w:fill="FFFFFF"/>
                            <w:lang w:val="en-US" w:eastAsia="zh-CN"/>
                          </w:rPr>
                          <w:t>: (Basics)</w:t>
                        </w:r>
                      </w:p>
                    </w:txbxContent>
                  </v:textbox>
                </v:shape>
                <v:group id="组合 19" o:spid="_x0000_s1026" o:spt="203" style="position:absolute;left:9406;top:12846;height:810;width:4868;" coordorigin="9406,12909" coordsize="4868,810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roundrect id="圆角矩形 17" o:spid="_x0000_s1026" o:spt="2" style="position:absolute;left:9431;top:12922;height:300;width:4843;v-text-anchor:middle;" fillcolor="#FF7C5E" filled="t" stroked="f" coordsize="21600,21600" arcsize="0.5" o:gfxdata="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W6WFL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roundrect id="圆角矩形 18" o:spid="_x0000_s1026" o:spt="2" style="position:absolute;left:9430;top:12909;height:328;width:4294;v-text-anchor:middle;" fillcolor="#5A80F8" filled="t" stroked="f" coordsize="21600,21600" arcsize="0.5" o:gfxdata="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ppLUr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  <v:shape id="文本框 15" o:spid="_x0000_s1026" o:spt="202" type="#_x0000_t202" style="position:absolute;left:9406;top:13230;height:489;width:4830;" filled="f" stroked="f" coordsize="21600,21600" o:gfxdata="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ZPP6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 w14:paraId="6783DB99">
                          <w:pPr>
                            <w:rPr>
                              <w:rFonts w:hint="default" w:ascii="Manrope Medium" w:hAnsi="Manrope Medium" w:eastAsia="SimSun" w:cs="Manrope Medium"/>
                              <w:b/>
                              <w:bCs/>
                              <w:i w:val="0"/>
                              <w:iCs w:val="0"/>
                              <w:caps w:val="0"/>
                              <w:color w:val="404040" w:themeColor="text1" w:themeTint="BF"/>
                              <w:spacing w:val="0"/>
                              <w:sz w:val="20"/>
                              <w:szCs w:val="20"/>
                              <w:shd w:val="clear" w:fill="FFFFF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Manrope Medium" w:hAnsi="Manrope Medium" w:eastAsia="SimSun" w:cs="Manrope Medium"/>
                              <w:b/>
                              <w:bCs/>
                              <w:i w:val="0"/>
                              <w:iCs w:val="0"/>
                              <w:caps w:val="0"/>
                              <w:color w:val="404040" w:themeColor="text1" w:themeTint="BF"/>
                              <w:spacing w:val="0"/>
                              <w:sz w:val="20"/>
                              <w:szCs w:val="20"/>
                              <w:shd w:val="clear" w:fill="FFFFF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MS Office ,English Language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-382905</wp:posOffset>
                </wp:positionH>
                <wp:positionV relativeFrom="paragraph">
                  <wp:posOffset>6090920</wp:posOffset>
                </wp:positionV>
                <wp:extent cx="2616835" cy="47434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835" cy="47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8E572D">
                            <w:pP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Skilled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-30.15pt;margin-top:479.6pt;height:37.35pt;width:206.05pt;z-index:251670528;mso-width-relative:page;mso-height-relative:page;" filled="f" stroked="f" coordsize="21600,21600" o:gfxdata="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utDT7cAAAADAEAAA8AAAAAAAAAAQAgAAAAIgAA&#10;AGRycy9kb3ducmV2LnhtbFBLAQIUABQAAAAIAIdO4kA58xQl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38E572D">
                      <w:pP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Skilled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-401955</wp:posOffset>
                </wp:positionH>
                <wp:positionV relativeFrom="paragraph">
                  <wp:posOffset>4437380</wp:posOffset>
                </wp:positionV>
                <wp:extent cx="2610485" cy="366395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0485" cy="366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91C1B">
                            <w:pP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595959" w:themeColor="text1" w:themeTint="A6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595959" w:themeColor="text1" w:themeTint="A6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+923176340960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8" o:spid="_x0000_s1026" o:spt="202" type="#_x0000_t202" style="position:absolute;left:0pt;margin-left:-31.65pt;margin-top:349.4pt;height:28.85pt;width:205.55pt;z-index:251667456;mso-width-relative:page;mso-height-relative:page;" filled="f" stroked="f" coordsize="21600,21600" o:gfxdata="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vEB3f3QAAAAsBAAAPAAAAAAAAAAEAIAAAACIA&#10;AABkcnMvZG93bnJldi54bWxQSwECFAAUAAAACACHTuJAurnvYz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6291C1B">
                      <w:pP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595959" w:themeColor="text1" w:themeTint="A6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595959" w:themeColor="text1" w:themeTint="A6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+923176340960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-401955</wp:posOffset>
                </wp:positionH>
                <wp:positionV relativeFrom="paragraph">
                  <wp:posOffset>4900930</wp:posOffset>
                </wp:positionV>
                <wp:extent cx="2610485" cy="429260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0485" cy="429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976DE">
                            <w:pP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595959" w:themeColor="text1" w:themeTint="A6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olor w:val="595959" w:themeColor="text1" w:themeTint="A6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Z</w:t>
                            </w:r>
                            <w: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595959" w:themeColor="text1" w:themeTint="A6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ainab7576@gmail.com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9" o:spid="_x0000_s1026" o:spt="202" type="#_x0000_t202" style="position:absolute;left:0pt;margin-left:-31.65pt;margin-top:385.9pt;height:33.8pt;width:205.55pt;z-index:251668480;mso-width-relative:page;mso-height-relative:page;" filled="f" stroked="f" coordsize="21600,21600" o:gfxdata="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nwD2rt0AAAALAQAADwAAAAAAAAABACAAAAAi&#10;AAAAZHJzL2Rvd25yZXYueG1sUEsBAhQAFAAAAAgAh07iQMIrFi4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A7976DE">
                      <w:pP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595959" w:themeColor="text1" w:themeTint="A6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olor w:val="595959" w:themeColor="text1" w:themeTint="A6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Z</w:t>
                      </w:r>
                      <w: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595959" w:themeColor="text1" w:themeTint="A6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ainab7576@gmail.com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-401955</wp:posOffset>
                </wp:positionH>
                <wp:positionV relativeFrom="paragraph">
                  <wp:posOffset>5362575</wp:posOffset>
                </wp:positionV>
                <wp:extent cx="2610485" cy="447675"/>
                <wp:effectExtent l="0" t="0" r="0" b="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048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ACC02B">
                            <w:pP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595959" w:themeColor="text1" w:themeTint="A6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595959" w:themeColor="text1" w:themeTint="A6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Wazirabad ,Pakistasn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0" o:spid="_x0000_s1026" o:spt="202" type="#_x0000_t202" style="position:absolute;left:0pt;margin-left:-31.65pt;margin-top:422.25pt;height:35.25pt;width:205.55pt;z-index:251669504;mso-width-relative:page;mso-height-relative:page;" filled="f" stroked="f" coordsize="21600,21600" o:gfxdata="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P16zQ3QAAAAsBAAAPAAAAAAAAAAEAIAAAACIA&#10;AABkcnMvZG93bnJldi54bWxQSwECFAAUAAAACACHTuJA7YPv7z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9ACC02B">
                      <w:pP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595959" w:themeColor="text1" w:themeTint="A6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595959" w:themeColor="text1" w:themeTint="A6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Wazirabad ,Pakistasn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-775335</wp:posOffset>
            </wp:positionH>
            <wp:positionV relativeFrom="paragraph">
              <wp:posOffset>4521835</wp:posOffset>
            </wp:positionV>
            <wp:extent cx="327025" cy="1250315"/>
            <wp:effectExtent l="0" t="0" r="15875" b="6985"/>
            <wp:wrapNone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02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-382905</wp:posOffset>
                </wp:positionH>
                <wp:positionV relativeFrom="paragraph">
                  <wp:posOffset>3778250</wp:posOffset>
                </wp:positionV>
                <wp:extent cx="2616835" cy="47434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835" cy="47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326AD">
                            <w:pP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Contact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-30.15pt;margin-top:297.5pt;height:37.35pt;width:206.05pt;z-index:251665408;mso-width-relative:page;mso-height-relative:page;" filled="f" stroked="f" coordsize="21600,21600" o:gfxdata="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rSck63AAAAAsBAAAPAAAAAAAAAAEAIAAAACIA&#10;AABkcnMvZG93bnJldi54bWxQSwECFAAUAAAACACHTuJAxeYDqD4CAABo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7B6326AD">
                      <w:pP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Contact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-382905</wp:posOffset>
                </wp:positionH>
                <wp:positionV relativeFrom="paragraph">
                  <wp:posOffset>1763395</wp:posOffset>
                </wp:positionV>
                <wp:extent cx="2616835" cy="474345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835" cy="47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3FBB2C">
                            <w:pPr>
                              <w:jc w:val="left"/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3" o:spid="_x0000_s1026" o:spt="202" type="#_x0000_t202" style="position:absolute;left:0pt;margin-left:-30.15pt;margin-top:138.85pt;height:37.35pt;width:206.05pt;z-index:251663360;mso-width-relative:page;mso-height-relative:page;" filled="f" stroked="f" coordsize="21600,21600" o:gfxdata="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oLonw3AAAAAsBAAAPAAAAAAAAAAEAIAAAACIA&#10;AABkcnMvZG93bnJldi54bWxQSwECFAAUAAAACACHTuJAxiooxj4CAABo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793FBB2C">
                      <w:pPr>
                        <w:jc w:val="left"/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-739140</wp:posOffset>
            </wp:positionH>
            <wp:positionV relativeFrom="paragraph">
              <wp:posOffset>1901825</wp:posOffset>
            </wp:positionV>
            <wp:extent cx="243840" cy="243840"/>
            <wp:effectExtent l="0" t="0" r="3810" b="3810"/>
            <wp:wrapNone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-741045</wp:posOffset>
            </wp:positionH>
            <wp:positionV relativeFrom="paragraph">
              <wp:posOffset>3926840</wp:posOffset>
            </wp:positionV>
            <wp:extent cx="234950" cy="246380"/>
            <wp:effectExtent l="0" t="0" r="12700" b="1270"/>
            <wp:wrapNone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-730250</wp:posOffset>
            </wp:positionH>
            <wp:positionV relativeFrom="paragraph">
              <wp:posOffset>6216650</wp:posOffset>
            </wp:positionV>
            <wp:extent cx="217170" cy="246380"/>
            <wp:effectExtent l="0" t="0" r="11430" b="1270"/>
            <wp:wrapNone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3045460</wp:posOffset>
            </wp:positionH>
            <wp:positionV relativeFrom="paragraph">
              <wp:posOffset>6222365</wp:posOffset>
            </wp:positionV>
            <wp:extent cx="232410" cy="244475"/>
            <wp:effectExtent l="0" t="0" r="15240" b="3175"/>
            <wp:wrapNone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3022600</wp:posOffset>
            </wp:positionH>
            <wp:positionV relativeFrom="paragraph">
              <wp:posOffset>1900555</wp:posOffset>
            </wp:positionV>
            <wp:extent cx="247015" cy="247015"/>
            <wp:effectExtent l="0" t="0" r="635" b="635"/>
            <wp:wrapNone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015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1816100</wp:posOffset>
                </wp:positionH>
                <wp:positionV relativeFrom="paragraph">
                  <wp:posOffset>-778510</wp:posOffset>
                </wp:positionV>
                <wp:extent cx="3987165" cy="91567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7165" cy="915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19B0C">
                            <w:pP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96"/>
                                <w:szCs w:val="9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96"/>
                                <w:szCs w:val="9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143pt;margin-top:-61.3pt;height:72.1pt;width:313.95pt;z-index:251660288;mso-width-relative:page;mso-height-relative:page;" filled="f" stroked="f" coordsize="21600,21600" o:gfxdata="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v7M6ntsAAAALAQAADwAAAAAAAAABACAAAAAiAAAA&#10;ZHJzL2Rvd25yZXYueG1sUEsBAhQAFAAAAAgAh07iQJjV670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2A19B0C">
                      <w:pP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96"/>
                          <w:szCs w:val="9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96"/>
                          <w:szCs w:val="9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1816100</wp:posOffset>
                </wp:positionH>
                <wp:positionV relativeFrom="paragraph">
                  <wp:posOffset>-165735</wp:posOffset>
                </wp:positionV>
                <wp:extent cx="3987165" cy="91567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7165" cy="915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3561B4">
                            <w:pPr>
                              <w:rPr>
                                <w:rFonts w:hint="default"/>
                                <w:color w:val="FFFFFF" w:themeColor="background1"/>
                                <w:sz w:val="96"/>
                                <w:szCs w:val="9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FFFFFF" w:themeColor="background1"/>
                                <w:sz w:val="96"/>
                                <w:szCs w:val="9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Zainab Bibi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143pt;margin-top:-13.05pt;height:72.1pt;width:313.95pt;z-index:251661312;mso-width-relative:page;mso-height-relative:page;" filled="f" stroked="f" coordsize="21600,21600" o:gfxdata="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ugHK/bAAAACwEAAA8AAAAAAAAAAQAgAAAAIgAA&#10;AGRycy9kb3ducmV2LnhtbFBLAQIUABQAAAAIAIdO4kDa3mboPgIAAGY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43561B4">
                      <w:pPr>
                        <w:rPr>
                          <w:rFonts w:hint="default"/>
                          <w:color w:val="FFFFFF" w:themeColor="background1"/>
                          <w:sz w:val="96"/>
                          <w:szCs w:val="9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FFFFFF" w:themeColor="background1"/>
                          <w:sz w:val="96"/>
                          <w:szCs w:val="9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Zainab Bibi</w:t>
                      </w:r>
                    </w:p>
                  </w:txbxContent>
                </v:textbox>
              </v:shape>
            </w:pict>
          </mc:Fallback>
        </mc:AlternateConten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E01AC2BF-C31C-416A-8426-2E188380CACA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EF87A212-BA9E-4F61-8469-11A2348EC250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0D8DC421-4722-45EA-B749-B9042D5CD2BA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29DFEE5A-8276-4D9C-A7B1-DC019AB1B9C6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C497748F-4717-4F8A-84BA-916EED507572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ona-Sans Black">
    <w:panose1 w:val="00000000000000000000"/>
    <w:charset w:val="00"/>
    <w:family w:val="auto"/>
    <w:pitch w:val="default"/>
    <w:sig w:usb0="A00000E7" w:usb1="4000C07B" w:usb2="00000000" w:usb3="00000000" w:csb0="20000001" w:csb1="00000000"/>
    <w:embedRegular r:id="rId6" w:fontKey="{A5B8958C-8ECA-4F9F-89C5-2BB100867E43}"/>
  </w:font>
  <w:font w:name="Manrope Medium">
    <w:panose1 w:val="00000000000000000000"/>
    <w:charset w:val="00"/>
    <w:family w:val="auto"/>
    <w:pitch w:val="default"/>
    <w:sig w:usb0="A00002BF" w:usb1="5000206B" w:usb2="00000000" w:usb3="00000000" w:csb0="2000019F" w:csb1="00000000"/>
    <w:embedRegular r:id="rId7" w:fontKey="{C1E7D926-0E94-4E95-AE82-AF89F2BF4F0F}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11F573">
    <w:pPr>
      <w:pStyle w:val="5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-1156335</wp:posOffset>
          </wp:positionH>
          <wp:positionV relativeFrom="paragraph">
            <wp:posOffset>-571500</wp:posOffset>
          </wp:positionV>
          <wp:extent cx="7581265" cy="10713720"/>
          <wp:effectExtent l="0" t="0" r="635" b="1143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81265" cy="10713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doNotDisplayPageBoundaries w:val="1"/>
  <w:embedTrueType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liZWY4OTY0MGRkODE3MzUwYWNjNzJlOTZjZjEzOWIifQ=="/>
  </w:docVars>
  <w:rsids>
    <w:rsidRoot w:val="5A6A2E6E"/>
    <w:rsid w:val="025007BF"/>
    <w:rsid w:val="083139D3"/>
    <w:rsid w:val="0BA32698"/>
    <w:rsid w:val="0BD73A5B"/>
    <w:rsid w:val="0DE80AB1"/>
    <w:rsid w:val="0E2624D8"/>
    <w:rsid w:val="0F0767AD"/>
    <w:rsid w:val="1167628E"/>
    <w:rsid w:val="11D54941"/>
    <w:rsid w:val="12490E8B"/>
    <w:rsid w:val="153E0A4F"/>
    <w:rsid w:val="1B590390"/>
    <w:rsid w:val="1EAC07D7"/>
    <w:rsid w:val="20176124"/>
    <w:rsid w:val="21F66939"/>
    <w:rsid w:val="22A40180"/>
    <w:rsid w:val="242D3ABB"/>
    <w:rsid w:val="28A54C15"/>
    <w:rsid w:val="32B819E9"/>
    <w:rsid w:val="40AF6998"/>
    <w:rsid w:val="41E563DB"/>
    <w:rsid w:val="435B43F6"/>
    <w:rsid w:val="45965BB9"/>
    <w:rsid w:val="47986DB0"/>
    <w:rsid w:val="48E50A71"/>
    <w:rsid w:val="49035F39"/>
    <w:rsid w:val="49EA4518"/>
    <w:rsid w:val="4AEE3DA2"/>
    <w:rsid w:val="4EAD13BA"/>
    <w:rsid w:val="58E06996"/>
    <w:rsid w:val="592E4FF1"/>
    <w:rsid w:val="594D25DB"/>
    <w:rsid w:val="5A6A2E6E"/>
    <w:rsid w:val="5C04343E"/>
    <w:rsid w:val="5DDF66DA"/>
    <w:rsid w:val="6E027099"/>
    <w:rsid w:val="6ED739E6"/>
    <w:rsid w:val="72DE2C3D"/>
    <w:rsid w:val="72F72879"/>
    <w:rsid w:val="74EC1AC4"/>
    <w:rsid w:val="760C3C18"/>
    <w:rsid w:val="7C8E41ED"/>
    <w:rsid w:val="7F783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kingsoft\office6\templates\download\71074949\Blue%20red%20branded%20resume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red branded resume.docx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2025-10-06T09:51:00Z</dcterms:created>
  <dc:creator>Zainab Bibi</dc:creator>
  <cp:lastModifiedBy>Zainab Bibi</cp:lastModifiedBy>
  <dcterms:modified xsi:type="dcterms:W3CDTF">2025-10-07T12:58:30Z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48E1139F2C4F447F81CFFF00364013C6_13</vt:lpwstr>
  </property>
</Properties>
</file>